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2996565</wp:posOffset>
                </wp:positionV>
                <wp:extent cx="6665595" cy="299085"/>
                <wp:effectExtent l="0" t="0" r="9525" b="571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595" cy="299085"/>
                          <a:chOff x="5843" y="5980"/>
                          <a:chExt cx="10497" cy="47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5843" y="5997"/>
                            <a:ext cx="10497" cy="442"/>
                            <a:chOff x="5497" y="3702"/>
                            <a:chExt cx="10497" cy="442"/>
                          </a:xfrm>
                          <a:solidFill>
                            <a:srgbClr val="222222"/>
                          </a:solidFill>
                        </wpg:grpSpPr>
                        <wps:wsp>
                          <wps:cNvPr id="14" name="直接连接符 9"/>
                          <wps:cNvCnPr/>
                          <wps:spPr>
                            <a:xfrm flipV="1">
                              <a:off x="5789" y="3900"/>
                              <a:ext cx="10205" cy="3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矩形: 圆角 26"/>
                          <wps:cNvSpPr/>
                          <wps:spPr>
                            <a:xfrm>
                              <a:off x="5497" y="3702"/>
                              <a:ext cx="1858" cy="442"/>
                            </a:xfrm>
                            <a:custGeom>
                              <a:avLst/>
                              <a:gdLst>
                                <a:gd name="connsiteX0" fmla="*/ 0 w 1858"/>
                                <a:gd name="connsiteY0" fmla="*/ 442 h 442"/>
                                <a:gd name="connsiteX1" fmla="*/ 0 w 1858"/>
                                <a:gd name="connsiteY1" fmla="*/ 1 h 442"/>
                                <a:gd name="connsiteX2" fmla="*/ 1786 w 1858"/>
                                <a:gd name="connsiteY2" fmla="*/ 0 h 442"/>
                                <a:gd name="connsiteX3" fmla="*/ 1858 w 1858"/>
                                <a:gd name="connsiteY3" fmla="*/ 442 h 442"/>
                                <a:gd name="connsiteX4" fmla="*/ 0 w 1858"/>
                                <a:gd name="connsiteY4" fmla="*/ 442 h 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58" h="442">
                                  <a:moveTo>
                                    <a:pt x="0" y="442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786" y="0"/>
                                  </a:lnTo>
                                  <a:lnTo>
                                    <a:pt x="1858" y="442"/>
                                  </a:lnTo>
                                  <a:lnTo>
                                    <a:pt x="0" y="4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5980"/>
                            <a:ext cx="1450" cy="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distribute"/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科研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235.95pt;height:23.55pt;width:524.85pt;z-index:251662336;mso-width-relative:page;mso-height-relative:page;" coordorigin="5843,5980" coordsize="10497,471" o:gfxdata="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">
                <o:lock v:ext="edit" aspectratio="f"/>
                <v:group id="_x0000_s1026" o:spid="_x0000_s1026" o:spt="203" style="position:absolute;left:5843;top:5997;height:442;width:10497;" coordorigin="5497,3702" coordsize="10497,442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9" o:spid="_x0000_s1026" o:spt="20" style="position:absolute;left:5789;top:3900;flip:y;height:35;width:10205;" filled="t" stroked="t" coordsize="21600,21600" o:gfxdata="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j5Ai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D9D9D9 [2732]" miterlimit="8" joinstyle="miter"/>
                    <v:imagedata o:title=""/>
                    <o:lock v:ext="edit" aspectratio="f"/>
                  </v:line>
  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66X8+7oAAADb&#10;AAAADwAAAGRycy9kb3ducmV2LnhtbEVPTYvCMBC9L/gfwgheFk0rKFqNHoQFWfGgK7jHoRnb0mZS&#10;klj13xtB8DaP9znL9d00oiPnK8sK0lECgji3uuJCwenvZzgD4QOyxsYyKXiQh/Wq97XETNsbH6g7&#10;hkLEEPYZKihDaDMpfV6SQT+yLXHkLtYZDBG6QmqHtxhuGjlOkqk0WHFsKLGlTUl5fbwaBfvt+XrK&#10;Z3P/j3Vad7vzxf1+d0oN+mmyABHoHj7it3ur4/wJvH6JB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pfz7ugAAANsA&#10;AAAPAAAAAAAAAAEAIAAAACIAAABkcnMvZG93bnJldi54bWxQSwECFAAUAAAACACHTuJAMy8FnjsA&#10;AAA5AAAAEAAAAAAAAAABACAAAAAJAQAAZHJzL3NoYXBleG1sLnhtbFBLBQYAAAAABgAGAFsBAACz&#10;AwAAAAA=&#10;" path="m0,442l0,1,1786,0,1858,442,0,442xe">
                    <v:path o:connectlocs="0,442;0,1;1786,0;1858,442;0,442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" o:spid="_x0000_s1026" o:spt="202" type="#_x0000_t202" style="position:absolute;left:6005;top:5980;height:471;width:1450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distribute"/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科研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-588010</wp:posOffset>
                </wp:positionH>
                <wp:positionV relativeFrom="paragraph">
                  <wp:posOffset>3319145</wp:posOffset>
                </wp:positionV>
                <wp:extent cx="6543675" cy="30759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307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2019年进入能源工程学院赵阳老师课题组进行科研训练，主要研究方向为基于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大数据的建筑能源系统负荷预测与故障诊断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,目前研究课题为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预测模型的持续学习与多任务学习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。后跟随浙江大学人工智能研究院副所长况琨老师进行SRTP研究基于因果的Shapley value，并尝试于能源领域进行应用，曾参与第二届全国建筑调适与运维大会与重庆大学CFC暑期因果夏令营，一项院级优秀SQTP团队负责人。主要科研成果为: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2021年以第三作者身份在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Building Simulation》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中科院2区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上发表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A real-time abnormal operation pattern detection method for building energy systems based on association rule bases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bookmarkStart w:id="0" w:name="OLE_LINK1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贡献:</w:t>
                            </w:r>
                            <w:bookmarkEnd w:id="0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 xml:space="preserve"> 文献调研、数据可视化。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2021年以第二作者身份在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Applied energy》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中科院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区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,Top)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上发表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A Hierarchical Object Oriented Bayesian Network-based Fault Diagnosis Method for Building Energy Systems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贡献: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 xml:space="preserve"> 数据处理、数据可视化。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以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第一作者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身份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《Energy &amp; Building》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中科院2</w:t>
                            </w:r>
                            <w:bookmarkStart w:id="1" w:name="OLE_LINK2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区</w:t>
                            </w:r>
                            <w:bookmarkEnd w:id="1"/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,Top)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在投《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Elastic weight consolidation-based adaptive neural networks for dynamic building energy load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》。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贡献: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文献调研、数据处理、代码撰写、数据可视化、论文撰写。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专利《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基于数字孪生的数据中心空调系统可靠性评估方法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第一发明人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公开号: CN113722906A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。贡献:方法论、代码编写</w:t>
                            </w:r>
                            <w:bookmarkStart w:id="2" w:name="OLE_LINK3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、</w:t>
                            </w:r>
                            <w:bookmarkEnd w:id="2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专利写作。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Times New Roman" w:hAnsi="Times New Roman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21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3pt;margin-top:261.35pt;height:242.2pt;width:515.25pt;mso-position-horizontal-relative:margin;z-index:251671552;mso-width-relative:page;mso-height-relative:page;" filled="f" stroked="f" coordsize="21600,21600" o:gfxdata="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F+ft9kAAAAMAQAADwAAAAAA&#10;AAABACAAAAAiAAAAZHJzL2Rvd25yZXYueG1sUEsBAhQAFAAAAAgAh07iQJwyPgdLAgAAeQQAAA4A&#10;AAAAAAAAAQAgAAAAK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inset="2.54mm,1.27mm,6mm,3mm"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2019年进入能源工程学院赵阳老师课题组进行科研训练，主要研究方向为基于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大数据的建筑能源系统负荷预测与故障诊断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,目前研究课题为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预测模型的持续学习与多任务学习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。后跟随浙江大学人工智能研究院副所长况琨老师进行SRTP研究基于因果的Shapley value，并尝试于能源领域进行应用，曾参与第二届全国建筑调适与运维大会与重庆大学CFC暑期因果夏令营，一项院级优秀SQTP团队负责人。主要科研成果为: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2021年以第三作者身份在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Building Simulation》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中科院2区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上发表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A real-time abnormal operation pattern detection method for building energy systems based on association rule bases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bookmarkStart w:id="0" w:name="OLE_LINK1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。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贡献:</w:t>
                      </w:r>
                      <w:bookmarkEnd w:id="0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 xml:space="preserve"> 文献调研、数据可视化。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2021年以第二作者身份在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Applied energy》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中科院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区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,Top)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上发表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A Hierarchical Object Oriented Bayesian Network-based Fault Diagnosis Method for Building Energy Systems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。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贡献: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 xml:space="preserve"> 数据处理、数据可视化。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以</w:t>
                      </w:r>
                      <w:r>
                        <w:rPr>
                          <w:rFonts w:hint="default" w:ascii="Times New Roman" w:hAnsi="Times New Roman" w:eastAsia="宋体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第一作者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身份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《Energy &amp; Building》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中科院2</w:t>
                      </w:r>
                      <w:bookmarkStart w:id="1" w:name="OLE_LINK2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区</w:t>
                      </w:r>
                      <w:bookmarkEnd w:id="1"/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,Top)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在投《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Elastic weight consolidation-based adaptive neural networks for dynamic building energy load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》。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贡献: 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文献调研、数据处理、代码撰写、数据可视化、论文撰写。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专利《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基于数字孪生的数据中心空调系统可靠性评估方法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第一发明人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公开号: CN113722906A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。贡献:方法论、代码编写</w:t>
                      </w:r>
                      <w:bookmarkStart w:id="2" w:name="OLE_LINK3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、</w:t>
                      </w:r>
                      <w:bookmarkEnd w:id="2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专利写作。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eastAsia" w:ascii="Times New Roman" w:hAnsi="Times New Roman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eastAsia" w:ascii="Times New Roman" w:hAnsi="Times New Roman" w:eastAsia="宋体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-603885</wp:posOffset>
                </wp:positionH>
                <wp:positionV relativeFrom="paragraph">
                  <wp:posOffset>7656195</wp:posOffset>
                </wp:positionV>
                <wp:extent cx="6546215" cy="563880"/>
                <wp:effectExtent l="0" t="0" r="0" b="0"/>
                <wp:wrapNone/>
                <wp:docPr id="25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250" y="8556625"/>
                          <a:ext cx="6546215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浙江省政府奖学金、浙江大学一等奖学金、永平奖学金、领航奖学金、浙江省校级优秀团员、浙江大学创新创业标兵、浙江大学学业优秀标兵、浙江大学优秀学生、浙江大学五星级志愿者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7.55pt;margin-top:602.85pt;height:44.4pt;width:515.45pt;z-index:251676672;mso-width-relative:page;mso-height-relative:page;" filled="f" stroked="f" coordsize="21600,21600" o:gfxdata="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3dgqe3QAAAA0BAAAP&#10;AAAAAAAAAAEAIAAAACIAAABkcnMvZG93bnJldi54bWxQSwECFAAUAAAACACHTuJAFJk7LUwCAACB&#10;BAAADgAAAAAAAAABACAAAAAs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浙江省政府奖学金、浙江大学一等奖学金、永平奖学金、领航奖学金、浙江省校级优秀团员、浙江大学创新创业标兵、浙江大学学业优秀标兵、浙江大学优秀学生、浙江大学五星级志愿者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6624320</wp:posOffset>
                </wp:positionV>
                <wp:extent cx="6552565" cy="76708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865" y="7508240"/>
                          <a:ext cx="6552565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全国大学生数学竞赛浙江赛区一等奖          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浙江省高等数学竞赛一等奖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浙江省创新物理(理论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)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二等奖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浙江大学数学建模竞赛三等奖，后代表浙江大学参加全国比赛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8pt;margin-top:521.6pt;height:60.4pt;width:515.95pt;z-index:251678720;mso-width-relative:page;mso-height-relative:page;" filled="f" stroked="f" coordsize="21600,21600" o:gfxdata="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jjy1b3QAAAA0BAAAP&#10;AAAAAAAAAAEAIAAAACIAAABkcnMvZG93bnJldi54bWxQSwECFAAUAAAACACHTuJA0EEZ3EwCAACB&#10;BAAADgAAAAAAAAABACAAAAAs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全国大学生数学竞赛浙江赛区一等奖           </w:t>
                      </w: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浙江省高等数学竞赛一等奖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浙江省创新物理(理论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)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二等奖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浙江大学数学建模竞赛三等奖，后代表浙江大学参加全国比赛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8534400</wp:posOffset>
                </wp:positionV>
                <wp:extent cx="6548120" cy="32766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4835" y="9427845"/>
                          <a:ext cx="65481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 xml:space="preserve">个人主页: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en-US" w:eastAsia="zh-CN"/>
                              </w:rPr>
                              <w:t>https://zhouyangze.github.io/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15pt;margin-top:672pt;height:25.8pt;width:515.6pt;z-index:251669504;mso-width-relative:page;mso-height-relative:page;" filled="f" stroked="f" coordsize="21600,21600" o:gfxdata="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IDJ/N0AAAAN&#10;AQAADwAAAAAAAAABACAAAAAiAAAAZHJzL2Rvd25yZXYueG1sUEsBAhQAFAAAAAgAh07iQFjm19FQ&#10;AgAAgQQAAA4AAAAAAAAAAQAgAAAALA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 xml:space="preserve">个人主页: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en-US" w:eastAsia="zh-CN"/>
                        </w:rPr>
                        <w:t>https://zhouyangze.github.io/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-596265</wp:posOffset>
                </wp:positionH>
                <wp:positionV relativeFrom="paragraph">
                  <wp:posOffset>1383030</wp:posOffset>
                </wp:positionV>
                <wp:extent cx="6590665" cy="163893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665" cy="1638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学校名称: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浙江大学 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所学专业: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能源与环境系统工程(智慧能源班) 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院系: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竺可桢学院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学业成绩排名: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2/20  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主修专业成绩: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4.54/5 or 90.25/100 (共23门课程4.8及以上)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辅修: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AI+X &amp; 机器人工程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相关课程: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人工神经网络网络算法与应用: 5.0     工程流体力学: 5.0    概率论与数理统计: 5.0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firstLine="630" w:firstLineChars="30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能源系统大数据分析理论与实践: 5.0   线性代数(H): 4.8     数学物理方法(Q): 4.8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firstLine="630" w:firstLineChars="300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现代电路基础—面向通信与物联网设计: 4.8    能源与环境系统原理与实践: 4.8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英语能力: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CET-4: 605   CET-6: 547 </w:t>
                            </w:r>
                          </w:p>
                          <w:p>
                            <w:pPr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编程语言: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C、Python、Matlab、Latex、MySQL           深度学习框架: Pytorch、Tensorflow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108.9pt;height:129.05pt;width:518.95pt;mso-position-horizontal-relative:margin;z-index:251663360;mso-width-relative:page;mso-height-relative:page;" filled="f" stroked="f" coordsize="21600,21600" o:gfxdata="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ucj1t0AAAALAQAADwAAAAAAAAAB&#10;ACAAAAAiAAAAZHJzL2Rvd25yZXYueG1sUEsBAhQAFAAAAAgAh07iQMKDQf5EAgAAeQ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学校名称: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浙江大学  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所学专业: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能源与环境系统工程(智慧能源班)  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院系: </w:t>
                      </w:r>
                      <w:r>
                        <w:rPr>
                          <w:rFonts w:hint="eastAsia" w:ascii="Times New Roman" w:hAnsi="Times New Roman" w:eastAsia="宋体" w:cs="Times New Roman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竺可桢学院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学业成绩排名: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2/20   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主修专业成绩: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4.54/5 or 90.25/100 (共23门课程4.8及以上)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辅修: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AI+X &amp; 机器人工程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相关课程: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人工神经网络网络算法与应用: 5.0     工程流体力学: 5.0    概率论与数理统计: 5.0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firstLine="630" w:firstLineChars="30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能源系统大数据分析理论与实践: 5.0   线性代数(H): 4.8     数学物理方法(Q): 4.8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firstLine="630" w:firstLineChars="300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现代电路基础—面向通信与物联网设计: 4.8    能源与环境系统原理与实践: 4.8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英语能力: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CET-4: 605   CET-6: 547 </w:t>
                      </w:r>
                    </w:p>
                    <w:p>
                      <w:pPr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编程语言:</w:t>
                      </w:r>
                      <w:r>
                        <w:rPr>
                          <w:rFonts w:hint="eastAsia" w:ascii="Times New Roman" w:hAnsi="Times New Roman" w:eastAsia="宋体" w:cs="Times New Roman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C、Python、Matlab、Latex、MySQL           深度学习框架: Pytorch、Tensorflow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6289040</wp:posOffset>
                </wp:positionV>
                <wp:extent cx="6664960" cy="299085"/>
                <wp:effectExtent l="0" t="0" r="10160" b="571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5780" y="7203440"/>
                          <a:ext cx="6664960" cy="299085"/>
                          <a:chOff x="5858" y="11116"/>
                          <a:chExt cx="10497" cy="471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5858" y="11140"/>
                            <a:ext cx="10497" cy="442"/>
                            <a:chOff x="5497" y="3702"/>
                            <a:chExt cx="10497" cy="442"/>
                          </a:xfrm>
                          <a:solidFill>
                            <a:srgbClr val="222222"/>
                          </a:solidFill>
                        </wpg:grpSpPr>
                        <wps:wsp>
                          <wps:cNvPr id="17" name="直接连接符 9"/>
                          <wps:cNvCnPr/>
                          <wps:spPr>
                            <a:xfrm flipV="1">
                              <a:off x="5789" y="3900"/>
                              <a:ext cx="10205" cy="3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矩形: 圆角 26"/>
                          <wps:cNvSpPr/>
                          <wps:spPr>
                            <a:xfrm>
                              <a:off x="5497" y="3702"/>
                              <a:ext cx="1858" cy="442"/>
                            </a:xfrm>
                            <a:custGeom>
                              <a:avLst/>
                              <a:gdLst>
                                <a:gd name="connsiteX0" fmla="*/ 0 w 1858"/>
                                <a:gd name="connsiteY0" fmla="*/ 442 h 442"/>
                                <a:gd name="connsiteX1" fmla="*/ 0 w 1858"/>
                                <a:gd name="connsiteY1" fmla="*/ 1 h 442"/>
                                <a:gd name="connsiteX2" fmla="*/ 1786 w 1858"/>
                                <a:gd name="connsiteY2" fmla="*/ 0 h 442"/>
                                <a:gd name="connsiteX3" fmla="*/ 1858 w 1858"/>
                                <a:gd name="connsiteY3" fmla="*/ 442 h 442"/>
                                <a:gd name="connsiteX4" fmla="*/ 0 w 1858"/>
                                <a:gd name="connsiteY4" fmla="*/ 442 h 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58" h="442">
                                  <a:moveTo>
                                    <a:pt x="0" y="442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786" y="0"/>
                                  </a:lnTo>
                                  <a:lnTo>
                                    <a:pt x="1858" y="442"/>
                                  </a:lnTo>
                                  <a:lnTo>
                                    <a:pt x="0" y="4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998" y="11116"/>
                            <a:ext cx="1450" cy="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distribute"/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竞赛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pt;margin-top:495.2pt;height:23.55pt;width:524.8pt;z-index:251679744;mso-width-relative:page;mso-height-relative:page;" coordorigin="5858,11116" coordsize="10497,471" o:gfxdata="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">
                <o:lock v:ext="edit" aspectratio="f"/>
                <v:group id="_x0000_s1026" o:spid="_x0000_s1026" o:spt="203" style="position:absolute;left:5858;top:11140;height:442;width:10497;" coordorigin="5497,3702" coordsize="10497,442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9" o:spid="_x0000_s1026" o:spt="20" style="position:absolute;left:5789;top:3900;flip:y;height:35;width:10205;" filled="t" stroked="t" coordsize="21600,21600" o:gfxdata="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XQ5V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D9D9D9 [2732]" miterlimit="8" joinstyle="miter"/>
                    <v:imagedata o:title=""/>
                    <o:lock v:ext="edit" aspectratio="f"/>
                  </v:line>
  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BaRTZb4AAADb&#10;AAAADwAAAGRycy9kb3ducmV2LnhtbEWPT2vCQBDF74LfYZmCF9FNPIiNrh4KgrT04B+wxyE7JiHZ&#10;2bC7RvvtO4eCtxnem/d+s9k9XacGCrHxbCCfZ6CIS28brgxczvvZClRMyBY7z2TglyLstuPRBgvr&#10;H3yk4ZQqJSEcCzRQp9QXWseyJodx7nti0W4+OEyyhkrbgA8Jd51eZNlSO2xYGmrs6aOmsj3dnYHv&#10;w/V+KVfv8QfbvB2+rrfwOR2Mmbzl2RpUomd6mf+vD1bwBVZ+kQH0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RTZb4A&#10;AADbAAAADwAAAAAAAAABACAAAAAiAAAAZHJzL2Rvd25yZXYueG1sUEsBAhQAFAAAAAgAh07iQDMv&#10;BZ47AAAAOQAAABAAAAAAAAAAAQAgAAAADQEAAGRycy9zaGFwZXhtbC54bWxQSwUGAAAAAAYABgBb&#10;AQAAtwMAAAAA&#10;" path="m0,442l0,1,1786,0,1858,442,0,442xe">
                    <v:path o:connectlocs="0,442;0,1;1786,0;1858,442;0,442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" o:spid="_x0000_s1026" o:spt="202" type="#_x0000_t202" style="position:absolute;left:5998;top:11116;height:471;width:1450;v-text-anchor:middle;" filled="f" stroked="f" coordsize="21600,21600" o:gfxdata="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O0Zs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distribute"/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竞赛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7391400</wp:posOffset>
                </wp:positionV>
                <wp:extent cx="920750" cy="299085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6740" y="8305800"/>
                          <a:ext cx="9207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hint="eastAsia" w:ascii="宋体" w:hAnsi="宋体" w:eastAsia="宋体" w:cs="宋体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所获荣誉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3.8pt;margin-top:582pt;height:23.55pt;width:72.5pt;z-index:251675648;v-text-anchor:middle;mso-width-relative:page;mso-height-relative:page;" filled="f" stroked="f" coordsize="21600,21600" o:gfxdata="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Cplo7cAAAADAEAAA8AAAAAAAAAAQAgAAAAIgAAAGRycy9kb3ducmV2Lnht&#10;bFBLAQIUABQAAAAIAIdO4kAtZ2xtLgIAADYEAAAOAAAAAAAAAAEAIAAAACs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hint="eastAsia" w:ascii="宋体" w:hAnsi="宋体" w:eastAsia="宋体" w:cs="宋体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7389495</wp:posOffset>
                </wp:positionV>
                <wp:extent cx="6665595" cy="280670"/>
                <wp:effectExtent l="0" t="0" r="9525" b="8890"/>
                <wp:wrapNone/>
                <wp:docPr id="12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0540" y="8303895"/>
                          <a:ext cx="6665595" cy="280670"/>
                          <a:chOff x="5497" y="3702"/>
                          <a:chExt cx="10497" cy="442"/>
                        </a:xfrm>
                        <a:solidFill>
                          <a:srgbClr val="222222"/>
                        </a:solidFill>
                      </wpg:grpSpPr>
                      <wps:wsp>
                        <wps:cNvPr id="20" name="直接连接符 9"/>
                        <wps:cNvCnPr/>
                        <wps:spPr>
                          <a:xfrm flipV="1">
                            <a:off x="5789" y="3900"/>
                            <a:ext cx="10205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矩形: 圆角 26"/>
                        <wps:cNvSpPr/>
                        <wps:spPr>
                          <a:xfrm>
                            <a:off x="5497" y="3702"/>
                            <a:ext cx="1858" cy="442"/>
                          </a:xfrm>
                          <a:custGeom>
                            <a:avLst/>
                            <a:gdLst>
                              <a:gd name="connsiteX0" fmla="*/ 0 w 1858"/>
                              <a:gd name="connsiteY0" fmla="*/ 442 h 442"/>
                              <a:gd name="connsiteX1" fmla="*/ 0 w 1858"/>
                              <a:gd name="connsiteY1" fmla="*/ 1 h 442"/>
                              <a:gd name="connsiteX2" fmla="*/ 1786 w 1858"/>
                              <a:gd name="connsiteY2" fmla="*/ 0 h 442"/>
                              <a:gd name="connsiteX3" fmla="*/ 1858 w 1858"/>
                              <a:gd name="connsiteY3" fmla="*/ 442 h 442"/>
                              <a:gd name="connsiteX4" fmla="*/ 0 w 1858"/>
                              <a:gd name="connsiteY4" fmla="*/ 442 h 4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858" h="442">
                                <a:moveTo>
                                  <a:pt x="0" y="442"/>
                                </a:moveTo>
                                <a:lnTo>
                                  <a:pt x="0" y="1"/>
                                </a:lnTo>
                                <a:lnTo>
                                  <a:pt x="1786" y="0"/>
                                </a:lnTo>
                                <a:lnTo>
                                  <a:pt x="1858" y="442"/>
                                </a:lnTo>
                                <a:lnTo>
                                  <a:pt x="0" y="4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" o:spid="_x0000_s1026" o:spt="203" style="position:absolute;left:0pt;margin-left:-49.8pt;margin-top:581.85pt;height:22.1pt;width:524.85pt;z-index:251674624;mso-width-relative:page;mso-height-relative:page;" coordorigin="5497,3702" coordsize="10497,442" o:gfxdata="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VOmPTtwAAAANAQAA&#10;DwAAAAAAAAABACAAAAAiAAAAZHJzL2Rvd25yZXYueG1sUEsBAhQAFAAAAAgAh07iQLrbCzoWBAAA&#10;ZQsAAA4AAAAAAAAAAQAgAAAAKwEAAGRycy9lMm9Eb2MueG1sUEsFBgAAAAAGAAYAWQEAALMHAAAA&#10;AA==&#10;">
                <o:lock v:ext="edit" aspectratio="f"/>
                <v:line id="直接连接符 9" o:spid="_x0000_s1026" o:spt="20" style="position:absolute;left:5789;top:3900;flip:y;height:35;width:10205;" filled="t" stroked="t" coordsize="21600,21600" o:gfxdata="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2Fyc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D9D9D9 [2732]" miterlimit="8" joinstyle="miter"/>
                  <v:imagedata o:title=""/>
                  <o:lock v:ext="edit" aspectratio="f"/>
                </v:line>
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xWwLqb8AAADb&#10;AAAADwAAAGRycy9kb3ducmV2LnhtbEWPwWrDMBBE74H+g9hCL6GWnUJw3Sg5FAqmJYcmAfe4WBvb&#10;2FoZSbHTv48KhRyHmXnDbHZXM4iJnO8sK8iSFARxbXXHjYLT8eM5B+EDssbBMin4JQ+77cNig4W2&#10;M3/TdAiNiBD2BSpoQxgLKX3dkkGf2JE4emfrDIYoXSO1wznCzSBXabqWBjuOCy2O9N5S3R8uRsG+&#10;rC6nOn/1P9hn/fRVnd3nclLq6TFL30AEuoZ7+L9dagWrF/j7En+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sC6m/&#10;AAAA2wAAAA8AAAAAAAAAAQAgAAAAIgAAAGRycy9kb3ducmV2LnhtbFBLAQIUABQAAAAIAIdO4kAz&#10;LwWeOwAAADkAAAAQAAAAAAAAAAEAIAAAAA4BAABkcnMvc2hhcGV4bWwueG1sUEsFBgAAAAAGAAYA&#10;WwEAALgDAAAAAA==&#10;" path="m0,442l0,1,1786,0,1858,442,0,442xe">
                  <v:path o:connectlocs="0,442;0,1;1786,0;1858,442;0,442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8225790</wp:posOffset>
                </wp:positionV>
                <wp:extent cx="920750" cy="299085"/>
                <wp:effectExtent l="0" t="0" r="0" b="0"/>
                <wp:wrapNone/>
                <wp:docPr id="1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6740" y="9140190"/>
                          <a:ext cx="9207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其他信息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3.8pt;margin-top:647.7pt;height:23.55pt;width:72.5pt;z-index:251668480;v-text-anchor:middle;mso-width-relative:page;mso-height-relative:page;" filled="f" stroked="f" coordsize="21600,21600" o:gfxdata="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1yLrDdAAAADAEAAA8AAAAAAAAAAQAgAAAAIgAAAGRycy9kb3ducmV2Lnht&#10;bFBLAQIUABQAAAAIAIdO4kD50RieLQIAADcEAAAOAAAAAAAAAAEAIAAAACw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hint="eastAsia" w:ascii="宋体" w:hAnsi="宋体" w:eastAsia="宋体" w:cs="宋体"/>
                          <w:b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其他信息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8249285</wp:posOffset>
                </wp:positionV>
                <wp:extent cx="6665595" cy="280670"/>
                <wp:effectExtent l="0" t="0" r="9525" b="889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0540" y="9163685"/>
                          <a:ext cx="6665595" cy="280670"/>
                          <a:chOff x="5497" y="3702"/>
                          <a:chExt cx="10497" cy="442"/>
                        </a:xfrm>
                        <a:solidFill>
                          <a:srgbClr val="222222"/>
                        </a:solidFill>
                      </wpg:grpSpPr>
                      <wps:wsp>
                        <wps:cNvPr id="21" name="直接连接符 9"/>
                        <wps:cNvCnPr/>
                        <wps:spPr>
                          <a:xfrm flipV="1">
                            <a:off x="5789" y="3900"/>
                            <a:ext cx="10205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矩形: 圆角 26"/>
                        <wps:cNvSpPr/>
                        <wps:spPr>
                          <a:xfrm>
                            <a:off x="5497" y="3702"/>
                            <a:ext cx="1858" cy="442"/>
                          </a:xfrm>
                          <a:custGeom>
                            <a:avLst/>
                            <a:gdLst>
                              <a:gd name="connsiteX0" fmla="*/ 0 w 1858"/>
                              <a:gd name="connsiteY0" fmla="*/ 442 h 442"/>
                              <a:gd name="connsiteX1" fmla="*/ 0 w 1858"/>
                              <a:gd name="connsiteY1" fmla="*/ 1 h 442"/>
                              <a:gd name="connsiteX2" fmla="*/ 1786 w 1858"/>
                              <a:gd name="connsiteY2" fmla="*/ 0 h 442"/>
                              <a:gd name="connsiteX3" fmla="*/ 1858 w 1858"/>
                              <a:gd name="connsiteY3" fmla="*/ 442 h 442"/>
                              <a:gd name="connsiteX4" fmla="*/ 0 w 1858"/>
                              <a:gd name="connsiteY4" fmla="*/ 442 h 4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858" h="442">
                                <a:moveTo>
                                  <a:pt x="0" y="442"/>
                                </a:moveTo>
                                <a:lnTo>
                                  <a:pt x="0" y="1"/>
                                </a:lnTo>
                                <a:lnTo>
                                  <a:pt x="1786" y="0"/>
                                </a:lnTo>
                                <a:lnTo>
                                  <a:pt x="1858" y="442"/>
                                </a:lnTo>
                                <a:lnTo>
                                  <a:pt x="0" y="4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649.55pt;height:22.1pt;width:524.85pt;z-index:251667456;mso-width-relative:page;mso-height-relative:page;" coordorigin="5497,3702" coordsize="10497,442" o:gfxdata="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B/8uATcAAAADQEA&#10;AA8AAAAAAAAAAQAgAAAAIgAAAGRycy9kb3ducmV2LnhtbFBLAQIUABQAAAAIAIdO4kCTcdBfFwQA&#10;AGULAAAOAAAAAAAAAAEAIAAAACsBAABkcnMvZTJvRG9jLnhtbFBLBQYAAAAABgAGAFkBAAC0BwAA&#10;AAA=&#10;">
                <o:lock v:ext="edit" aspectratio="f"/>
                <v:line id="直接连接符 9" o:spid="_x0000_s1026" o:spt="20" style="position:absolute;left:5789;top:3900;flip:y;height:35;width:10205;" filled="t" stroked="t" coordsize="21600,21600" o:gfxdata="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T5B7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D9D9D9 [2732]" miterlimit="8" joinstyle="miter"/>
                  <v:imagedata o:title=""/>
                  <o:lock v:ext="edit" aspectratio="f"/>
                </v:line>
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qiCuMr0AAADb&#10;AAAADwAAAGRycy9kb3ducmV2LnhtbEWPQYvCMBSE78L+h/CEvciatodFu0YPwoIoHtSCHh/Nsy1t&#10;XkoSq/vvjbDgcZiZb5jF6mE6MZDzjWUF6TQBQVxa3XCloDj9fs1A+ICssbNMCv7Iw2r5MVpgru2d&#10;DzQcQyUihH2OCuoQ+lxKX9Zk0E9tTxy9q3UGQ5SuktrhPcJNJ7Mk+ZYGG44LNfa0rqlsjzejYL85&#10;34pyNvcXbNN22J2vbjsZlPocp8kPiECP8A7/tzdaQZbB60v8A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IK4yvQAA&#10;ANsAAAAPAAAAAAAAAAEAIAAAACIAAABkcnMvZG93bnJldi54bWxQSwECFAAUAAAACACHTuJAMy8F&#10;njsAAAA5AAAAEAAAAAAAAAABACAAAAAMAQAAZHJzL3NoYXBleG1sLnhtbFBLBQYAAAAABgAGAFsB&#10;AAC2AwAAAAA=&#10;" path="m0,442l0,1,1786,0,1858,442,0,442xe">
                  <v:path o:connectlocs="0,442;0,1;1786,0;1858,442;0,442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w:t>https://scholar.google.com/citations?hl=zh-CN&amp;user=01deHsQAAAAJ&amp;view_op=list_works&amp;sortby=pubdatehttps://scholar.google.com/citations?hl=zh-CN&amp;user=01deHsQAAAAJ&amp;view_op=list_works&amp;sortby=pubdate</w:t>
      </w:r>
      <w:bookmarkStart w:id="3" w:name="_GoBack"/>
      <w:bookmarkEnd w:id="3"/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1069975</wp:posOffset>
                </wp:positionV>
                <wp:extent cx="6665595" cy="298450"/>
                <wp:effectExtent l="0" t="0" r="9525" b="571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595" cy="299200"/>
                          <a:chOff x="5843" y="5914"/>
                          <a:chExt cx="10497" cy="581"/>
                        </a:xfrm>
                      </wpg:grpSpPr>
                      <wpg:grpSp>
                        <wpg:cNvPr id="9" name="组合 13"/>
                        <wpg:cNvGrpSpPr/>
                        <wpg:grpSpPr>
                          <a:xfrm>
                            <a:off x="5843" y="5997"/>
                            <a:ext cx="10497" cy="442"/>
                            <a:chOff x="5497" y="3702"/>
                            <a:chExt cx="10497" cy="442"/>
                          </a:xfrm>
                          <a:solidFill>
                            <a:srgbClr val="222222"/>
                          </a:solidFill>
                        </wpg:grpSpPr>
                        <wps:wsp>
                          <wps:cNvPr id="28" name="直接连接符 9"/>
                          <wps:cNvCnPr/>
                          <wps:spPr>
                            <a:xfrm flipV="1">
                              <a:off x="5789" y="3900"/>
                              <a:ext cx="10205" cy="3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矩形: 圆角 26"/>
                          <wps:cNvSpPr/>
                          <wps:spPr>
                            <a:xfrm>
                              <a:off x="5497" y="3702"/>
                              <a:ext cx="1858" cy="442"/>
                            </a:xfrm>
                            <a:custGeom>
                              <a:avLst/>
                              <a:gdLst>
                                <a:gd name="connsiteX0" fmla="*/ 0 w 1858"/>
                                <a:gd name="connsiteY0" fmla="*/ 442 h 442"/>
                                <a:gd name="connsiteX1" fmla="*/ 0 w 1858"/>
                                <a:gd name="connsiteY1" fmla="*/ 1 h 442"/>
                                <a:gd name="connsiteX2" fmla="*/ 1786 w 1858"/>
                                <a:gd name="connsiteY2" fmla="*/ 0 h 442"/>
                                <a:gd name="connsiteX3" fmla="*/ 1858 w 1858"/>
                                <a:gd name="connsiteY3" fmla="*/ 442 h 442"/>
                                <a:gd name="connsiteX4" fmla="*/ 0 w 1858"/>
                                <a:gd name="connsiteY4" fmla="*/ 442 h 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58" h="442">
                                  <a:moveTo>
                                    <a:pt x="0" y="442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786" y="0"/>
                                  </a:lnTo>
                                  <a:lnTo>
                                    <a:pt x="1858" y="442"/>
                                  </a:lnTo>
                                  <a:lnTo>
                                    <a:pt x="0" y="4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5914"/>
                            <a:ext cx="1450" cy="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distribute"/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3pt;margin-top:84.25pt;height:23.5pt;width:524.85pt;z-index:251677696;mso-width-relative:page;mso-height-relative:page;" coordorigin="5843,5914" coordsize="10497,581" o:gfxdata="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">
                <o:lock v:ext="edit" aspectratio="f"/>
                <v:group id="组合 13" o:spid="_x0000_s1026" o:spt="203" style="position:absolute;left:5843;top:5997;height:442;width:10497;" coordorigin="5497,3702" coordsize="10497,442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9" o:spid="_x0000_s1026" o:spt="20" style="position:absolute;left:5789;top:3900;flip:y;height:35;width:10205;" filled="t" stroked="t" coordsize="21600,21600" o:gfxdata="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rlCa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D9D9D9 [2732]" miterlimit="8" joinstyle="miter"/>
                    <v:imagedata o:title=""/>
                    <o:lock v:ext="edit" aspectratio="f"/>
                  </v:line>
  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pIQ8Q74AAADb&#10;AAAADwAAAGRycy9kb3ducmV2LnhtbEWPzWrDMBCE74G+g9hCL6GRnUNJXCs5FAohoYemBue4WOsf&#10;bK2MpNju21eFQo/DzHzD5MfFDGIi5zvLCtJNAoK4srrjRkHx9f68A+EDssbBMin4Jg/Hw8Mqx0zb&#10;mT9puoZGRAj7DBW0IYyZlL5qyaDf2JE4erV1BkOUrpHa4RzhZpDbJHmRBjuOCy2O9NZS1V/vRsHH&#10;qbwX1W7vb9in/XQpa3deT0o9PabJK4hAS/gP/7VPWsF2D79f4g+Qh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Q8Q74A&#10;AADbAAAADwAAAAAAAAABACAAAAAiAAAAZHJzL2Rvd25yZXYueG1sUEsBAhQAFAAAAAgAh07iQDMv&#10;BZ47AAAAOQAAABAAAAAAAAAAAQAgAAAADQEAAGRycy9zaGFwZXhtbC54bWxQSwUGAAAAAAYABgBb&#10;AQAAtwMAAAAA&#10;" path="m0,442l0,1,1786,0,1858,442,0,442xe">
                    <v:path o:connectlocs="0,442;0,1;1786,0;1858,442;0,442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" o:spid="_x0000_s1026" o:spt="202" type="#_x0000_t202" style="position:absolute;left:6005;top:5914;height:581;width:1450;v-text-anchor:middle;" filled="f" stroked="f" coordsize="21600,21600" o:gfxdata="UEsDBAoAAAAAAIdO4kAAAAAAAAAAAAAAAAAEAAAAZHJzL1BLAwQUAAAACACHTuJAoFYEGLoAAADb&#10;AAAADwAAAGRycy9kb3ducmV2LnhtbEVPTYvCMBC9C/6HMMLeNHEF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VgQY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distribute"/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80768" behindDoc="0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-512445</wp:posOffset>
            </wp:positionV>
            <wp:extent cx="1046480" cy="1406525"/>
            <wp:effectExtent l="0" t="0" r="5080" b="10795"/>
            <wp:wrapNone/>
            <wp:docPr id="32" name="图片 32" descr="851a26f258b17cfce39af9b909b8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851a26f258b17cfce39af9b909b86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-1217295</wp:posOffset>
                </wp:positionH>
                <wp:positionV relativeFrom="paragraph">
                  <wp:posOffset>-974090</wp:posOffset>
                </wp:positionV>
                <wp:extent cx="7885430" cy="1968500"/>
                <wp:effectExtent l="0" t="0" r="1270" b="12700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5430" cy="19685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85pt;margin-top:-76.7pt;height:155pt;width:620.9pt;z-index:251659264;v-text-anchor:middle;mso-width-relative:page;mso-height-relative:page;" fillcolor="#EEEEEE" filled="t" stroked="f" coordsize="21600,21600" o:gfxdata="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8JqN7ZAAAADgEAAA8AAAAAAAAAAQAgAAAAIgAAAGRycy9kb3ducmV2&#10;LnhtbFBLAQIUABQAAAAIAIdO4kDKFpV2bQIAANA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-211455</wp:posOffset>
                </wp:positionV>
                <wp:extent cx="2543810" cy="1115695"/>
                <wp:effectExtent l="0" t="0" r="0" b="0"/>
                <wp:wrapNone/>
                <wp:docPr id="19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所在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院校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联系电话: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19858153211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电子邮箱: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3190104059@zju.edu.cn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社会职务: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学习委员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262.35pt;margin-top:-16.65pt;height:87.85pt;width:200.3pt;z-index:251666432;mso-width-relative:page;mso-height-relative:page;" filled="f" stroked="f" coordsize="21600,21600" o:gfxdata="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TMbW3YAAAACwEAAA8AAAAAAAAAAQAgAAAAIgAAAGRycy9k&#10;b3ducmV2LnhtbFBLAQIUABQAAAAIAIdO4kC/xJ3vyQEAAHc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414141"/>
                          <w:sz w:val="22"/>
                          <w:szCs w:val="22"/>
                          <w:lang w:val="en-US" w:eastAsia="zh-CN"/>
                        </w:rPr>
                        <w:t>所在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院校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浙江大学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联系电话: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19858153211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电子邮箱: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3190104059@zju.edu.cn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社会职务: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学习委员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-163830</wp:posOffset>
                </wp:positionV>
                <wp:extent cx="1817370" cy="108902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370" cy="108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生 日: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2000.10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籍贯: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浙江温州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民 族: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汉族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政治背景: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中共党员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83.45pt;margin-top:-12.9pt;height:85.75pt;width:143.1pt;z-index:251665408;mso-width-relative:page;mso-height-relative:page;" filled="f" stroked="f" coordsize="21600,21600" o:gfxdata="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VZyL+1wAAAAsBAAAPAAAAAAAAAAEAIAAAACIAAABkcnMvZG93&#10;bnJldi54bWxQSwECFAAUAAAACACHTuJAQMJ7vcgBAAB3AwAADgAAAAAAAAABACAAAAAm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生 日: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2000.10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籍贯: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浙江温州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民 族: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汉族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政治背景: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中共党员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-573405</wp:posOffset>
                </wp:positionV>
                <wp:extent cx="1021715" cy="5721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715" cy="57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141414"/>
                                <w:sz w:val="40"/>
                                <w:szCs w:val="40"/>
                                <w:lang w:val="en-US" w:eastAsia="zh-CN"/>
                              </w:rPr>
                              <w:t>周杨泽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45pt;margin-top:-45.15pt;height:45.05pt;width:80.45pt;z-index:251660288;mso-width-relative:page;mso-height-relative:page;" filled="f" stroked="f" coordsize="21600,21600" o:gfxdata="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0vQvf2gAAAAkBAAAPAAAAAAAAAAEAIAAAACIAAABkcnMv&#10;ZG93bnJldi54bWxQSwECFAAUAAAACACHTuJAP+L6NDoCAABm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 w:eastAsia="宋体" w:cs="宋体"/>
                          <w:b/>
                          <w:bCs w:val="0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141414"/>
                          <w:sz w:val="40"/>
                          <w:szCs w:val="40"/>
                          <w:lang w:val="en-US" w:eastAsia="zh-CN"/>
                        </w:rPr>
                        <w:t>周杨泽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962660</wp:posOffset>
                </wp:positionV>
                <wp:extent cx="94932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49.8pt;margin-top:75.8pt;height:36pt;width:74.75pt;z-index:251664384;mso-width-relative:page;mso-height-relative:page;" filled="f" stroked="f" coordsize="21600,21600" o:gfxdata="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TvLw11wAAAAoBAAAPAAAAAAAAAAEAIAAAACIAAABkcnMvZG93&#10;bnJldi54bWxQSwECFAAUAAAACACHTuJAa6qcXsgBAAB1AwAADgAAAAAAAAABACAAAAAm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-601980</wp:posOffset>
                </wp:positionH>
                <wp:positionV relativeFrom="paragraph">
                  <wp:posOffset>3453130</wp:posOffset>
                </wp:positionV>
                <wp:extent cx="6624955" cy="16002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pt;margin-top:271.9pt;height:126pt;width:521.65pt;mso-position-horizontal-relative:margin;z-index:251661312;mso-width-relative:page;mso-height-relative:page;" filled="f" stroked="f" coordsize="21600,21600" o:gfxdata="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3oIKHcAAAACwEAAA8AAAAAAAAAAQAg&#10;AAAAIgAAAGRycy9kb3ducmV2LnhtbFBLAQIUABQAAAAIAIdO4kCdo9f0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-393065</wp:posOffset>
                </wp:positionV>
                <wp:extent cx="1706880" cy="288925"/>
                <wp:effectExtent l="0" t="0" r="0" b="0"/>
                <wp:wrapNone/>
                <wp:docPr id="196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259.25pt;margin-top:-30.95pt;height:22.75pt;width:134.4pt;z-index:251670528;mso-width-relative:page;mso-height-relative:page;" filled="f" stroked="f" coordsize="21600,21600" o:gfxdata="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KyQUZtgAAAALAQAADwAAAAAAAAABACAAAAAiAAAAZHJzL2Rv&#10;d25yZXYueG1sUEsBAhQAFAAAAAgAh07iQO46PInIAQAAdg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 xml:space="preserve">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-1150620</wp:posOffset>
                </wp:positionH>
                <wp:positionV relativeFrom="paragraph">
                  <wp:posOffset>-616585</wp:posOffset>
                </wp:positionV>
                <wp:extent cx="7654925" cy="0"/>
                <wp:effectExtent l="0" t="13970" r="317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00" y="330835"/>
                          <a:ext cx="7654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222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0.6pt;margin-top:-48.55pt;height:0pt;width:602.75pt;z-index:251673600;mso-width-relative:page;mso-height-relative:page;" filled="f" stroked="t" coordsize="21600,21600" o:gfxdata="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Uiu/dsAAAANAQAADwAAAAAAAAABACAAAAAiAAAAZHJzL2Rvd25yZXYueG1sUEsB&#10;AhQAFAAAAAgAh07iQB6o1mnyAQAAuwMAAA4AAAAAAAAAAQAgAAAAKgEAAGRycy9lMm9Eb2MueG1s&#10;UEsFBgAAAAAGAAYAWQEAAI4FAAAAAA==&#10;">
                <v:fill on="f" focussize="0,0"/>
                <v:stroke weight="2.25pt" color="#22222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-1768475</wp:posOffset>
                </wp:positionV>
                <wp:extent cx="7731760" cy="1096010"/>
                <wp:effectExtent l="0" t="0" r="2540" b="88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71615" y="469265"/>
                          <a:ext cx="7731760" cy="1096010"/>
                        </a:xfrm>
                        <a:prstGeom prst="rect">
                          <a:avLst/>
                        </a:prstGeom>
                        <a:solidFill>
                          <a:srgbClr val="2222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139.25pt;height:86.3pt;width:608.8pt;z-index:251672576;v-text-anchor:middle;mso-width-relative:page;mso-height-relative:page;" fillcolor="#222222" filled="t" stroked="f" coordsize="21600,21600" o:gfxdata="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pbq8doAAAAPAQAADwAAAAAAAAABACAAAAAiAAAA&#10;ZHJzL2Rvd25yZXYueG1sUEsBAhQAFAAAAAgAh07iQM4vIIJ3AgAA1w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spacing w:after="1719" w:afterLines="551" w:afterAutospacing="0"/>
        <w:rPr>
          <w:rFonts w:hint="eastAsia" w:eastAsiaTheme="minorEastAsia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F0772"/>
    <w:rsid w:val="00E77322"/>
    <w:rsid w:val="02271308"/>
    <w:rsid w:val="05717CD6"/>
    <w:rsid w:val="0C9E6EA7"/>
    <w:rsid w:val="12910EF7"/>
    <w:rsid w:val="156D419B"/>
    <w:rsid w:val="17B91A99"/>
    <w:rsid w:val="1A1A4E3B"/>
    <w:rsid w:val="1B7B0307"/>
    <w:rsid w:val="1BE161E4"/>
    <w:rsid w:val="1CDD7C0B"/>
    <w:rsid w:val="1EFB7577"/>
    <w:rsid w:val="27D965C2"/>
    <w:rsid w:val="2C121B5F"/>
    <w:rsid w:val="2DD16483"/>
    <w:rsid w:val="2F086795"/>
    <w:rsid w:val="34FF186B"/>
    <w:rsid w:val="379F7AF2"/>
    <w:rsid w:val="40DA426D"/>
    <w:rsid w:val="425449F6"/>
    <w:rsid w:val="487429CE"/>
    <w:rsid w:val="4D9E6F13"/>
    <w:rsid w:val="500273B3"/>
    <w:rsid w:val="51435FE3"/>
    <w:rsid w:val="5B4927A8"/>
    <w:rsid w:val="5CB6485E"/>
    <w:rsid w:val="62B17928"/>
    <w:rsid w:val="636F4A8C"/>
    <w:rsid w:val="63B5342E"/>
    <w:rsid w:val="68803478"/>
    <w:rsid w:val="69C4455A"/>
    <w:rsid w:val="6FA63203"/>
    <w:rsid w:val="70EC4C8A"/>
    <w:rsid w:val="711F0772"/>
    <w:rsid w:val="776042DF"/>
    <w:rsid w:val="7C786EA1"/>
    <w:rsid w:val="7D0A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ouyangze\AppData\Roaming\kingsoft\office6\templates\download\7997d78b-3f45-4117-81a3-f9f0d5d69f8b\&#31616;&#27905;&#36890;&#29992;&#36130;&#2115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简洁通用财务简历.docx</Template>
  <Pages>2</Pages>
  <Words>1</Words>
  <Characters>194</Characters>
  <Lines>0</Lines>
  <Paragraphs>0</Paragraphs>
  <TotalTime>28</TotalTime>
  <ScaleCrop>false</ScaleCrop>
  <LinksUpToDate>false</LinksUpToDate>
  <CharactersWithSpaces>194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2021-10-14T13:40:00Z</dcterms:created>
  <dc:creator>ζ棉‘’糀の糖</dc:creator>
  <cp:lastModifiedBy>ζ棉‘’糀の糖</cp:lastModifiedBy>
  <cp:lastPrinted>2022-02-07T05:19:00Z</cp:lastPrinted>
  <dcterms:modified xsi:type="dcterms:W3CDTF">2022-03-19T05:55:22Z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KSOTemplateUUID">
    <vt:lpwstr>v1.0_mb_/YqXIsc7uUKBnR9yi6UkTg==</vt:lpwstr>
  </property>
  <property fmtid="{D5CDD505-2E9C-101B-9397-08002B2CF9AE}" pid="4" name="ICV">
    <vt:lpwstr>DE83C535FABA4B9FA89F9966B8136E35</vt:lpwstr>
  </property>
</Properties>
</file>